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3dddced8_973b_4418_b987_a5242519594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3dddced8_973b_4418_b987_a52425195940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16a70ddb_7f61_4fa6_a623_573b35aa98d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16a70ddb_7f61_4fa6_a623_573b35aa98db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42142abe_040a_489e_8515_9227b6c12b8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42142abe_040a_489e_8515_9227b6c12b81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95238e66_54a3_4581_acf6_f6951259c49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95238e66_54a3_4581_acf6_f6951259c494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cbac3807_178e_4e35_8358_7baf5bef840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cbac3807_178e_4e35_8358_7baf5bef8409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58d71272_6b0e_4c3c_a000_a345b390daa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58d71272_6b0e_4c3c_a000_a345b390daa9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8fa42d0b_d51b_4afb_9c60_4bce2e9793a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8fa42d0b_d51b_4afb_9c60_4bce2e9793a4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e4906235_9f7f_4c8b_9cce_bc076e0cd05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e4906235_9f7f_4c8b_9cce_bc076e0cd05a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8701388c_8923_4f64_befb_60a0c5bcb1b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8701388c_8923_4f64_befb_60a0c5bcb1ba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501433cd_055c_43bd_9c86_fbe9d5d76d2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501433cd_055c_43bd_9c86_fbe9d5d76d27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735e1a4e_676b_4fee_92d8_0008f435302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735e1a4e_676b_4fee_92d8_0008f4353026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0714f084_d4cb_442c_876d_a8f6d673a31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0714f084_d4cb_442c_876d_a8f6d673a313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a123976a_a5ce_4ed3_9039_802aa9d2207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a123976a_a5ce_4ed3_9039_802aa9d22078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b4ac8051_1f3b_4994_8de4_a0693244f66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b4ac8051_1f3b_4994_8de4_a0693244f667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556d2c5d_4b20_4690_8a59_a2b71d00f03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556d2c5d_4b20_4690_8a59_a2b71d00f039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48a35ad1_c669_4388_bcdb_56f78301134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48a35ad1_c669_4388_bcdb_56f783011341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d1e3c320_801f_4ecf_b608_e4ca6e586b1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d1e3c320_801f_4ecf_b608_e4ca6e586b19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d28d69c0_4577_41fd_9298_5d49f206488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d28d69c0_4577_41fd_9298_5d49f2064888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1bbdfedb_eb6f_445f_8630_7ff4afcb757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1bbdfedb_eb6f_445f_8630_7ff4afcb7578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d60e746e_8275_4bf3_a177_b4149900cef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d60e746e_8275_4bf3_a177_b4149900cefd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b1650f28_e37e_40a4_9669_b7c6cdc3127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b1650f28_e37e_40a4_9669_b7c6cdc3127b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cf33f167_59c1_4cd1_988f_7f69f0303fc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cf33f167_59c1_4cd1_988f_7f69f0303fc0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d1a8add7_b56e_4d03_b4c1_07e0d76c35d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d1a8add7_b56e_4d03_b4c1_07e0d76c35d5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dd83e8bc_d69b_4840_b254_40ffe88555d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dd83e8bc_d69b_4840_b254_40ffe88555db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