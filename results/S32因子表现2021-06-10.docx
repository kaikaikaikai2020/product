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689bd069_37a6_40d2_a4e2_418d0d3da68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689bd069_37a6_40d2_a4e2_418d0d3da68a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0188b436_12f6_48e0_8799_6c426d21eb1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0188b436_12f6_48e0_8799_6c426d21eb1c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f0ef076e_5ad5_4fc8_852b_2f533c07261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f0ef076e_5ad5_4fc8_852b_2f533c072618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dda5c9b3_fcd3_4524_81f4_a927cdc9e87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dda5c9b3_fcd3_4524_81f4_a927cdc9e871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2cff4356_f26e_4858_b25e_1910b902b5e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2cff4356_f26e_4858_b25e_1910b902b5ee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b7ae4732_3a2e_4345_9af6_3720a590482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b7ae4732_3a2e_4345_9af6_3720a590482c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d1f51e22_c340_4399_bc90_4f3beddcc0e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d1f51e22_c340_4399_bc90_4f3beddcc0ef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ee66fae3_2d8d_4ed4_855f_5b1c15d7f5b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ee66fae3_2d8d_4ed4_855f_5b1c15d7f5b0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2cf6868e_5fd6_40c1_90d9_46c350cbfe4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2cf6868e_5fd6_40c1_90d9_46c350cbfe41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410598c3_3fa9_4b0a_b198_35e24a1a2b6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410598c3_3fa9_4b0a_b198_35e24a1a2b61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7ed75b1b_c77a_4b27_adcf_72df15bfc0b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7ed75b1b_c77a_4b27_adcf_72df15bfc0bd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955fb614_ae2f_4fcd_9423_f2327d27e63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955fb614_ae2f_4fcd_9423_f2327d27e63b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b27b00c6_db4e_443b_ac8a_150c11e277c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b27b00c6_db4e_443b_ac8a_150c11e277c1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53b1d238_edcc_4aba_8633_aeea4e9dfbe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53b1d238_edcc_4aba_8633_aeea4e9dfbe3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e4e4aefa_213e_43e9_98c8_b8c218b78cc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e4e4aefa_213e_43e9_98c8_b8c218b78cc3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41626f29_3686_4830_9615_f8413a68fe4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41626f29_3686_4830_9615_f8413a68fe49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93374ed6_bb7e_424a_ab08_89a126dc16b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93374ed6_bb7e_424a_ab08_89a126dc16bf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4a54ea94_a54e_4fd1_9ec2_3db5f1b23d6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4a54ea94_a54e_4fd1_9ec2_3db5f1b23d6c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9" name="tp4120cf34_22d2_49b8_aa18_9812a3aaf3b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tp4120cf34_22d2_49b8_aa18_9812a3aaf3bc.emf"/>
                  <pic:cNvPicPr preferRelativeResize="0"/>
                </pic:nvPicPr>
                <pic:blipFill>
                  <a:blip r:embed="ImageId1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0" name="tpacebc84c_6029_4bfa_a09a_1141df44044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pacebc84c_6029_4bfa_a09a_1141df440446.emf"/>
                  <pic:cNvPicPr preferRelativeResize="0"/>
                </pic:nvPicPr>
                <pic:blipFill>
                  <a:blip r:embed="ImageId2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1" name="tp41857d75_4cdf_4cc3_a482_cbbc4664894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p41857d75_4cdf_4cc3_a482_cbbc4664894f.emf"/>
                  <pic:cNvPicPr preferRelativeResize="0"/>
                </pic:nvPicPr>
                <pic:blipFill>
                  <a:blip r:embed="ImageId2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2" name="tp79853e10_bedd_4149_85df_508a99c819f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tp79853e10_bedd_4149_85df_508a99c819f8.emf"/>
                  <pic:cNvPicPr preferRelativeResize="0"/>
                </pic:nvPicPr>
                <pic:blipFill>
                  <a:blip r:embed="ImageId2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3" name="tp7e0100d0_5760_414e_af0e_f56f701e725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tp7e0100d0_5760_414e_af0e_f56f701e7255.emf"/>
                  <pic:cNvPicPr preferRelativeResize="0"/>
                </pic:nvPicPr>
                <pic:blipFill>
                  <a:blip r:embed="ImageId2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4" name="tp36026510_5c56_4c05_8593_69ccf00ad78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tp36026510_5c56_4c05_8593_69ccf00ad789.emf"/>
                  <pic:cNvPicPr preferRelativeResize="0"/>
                </pic:nvPicPr>
                <pic:blipFill>
                  <a:blip r:embed="ImageId2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19" Target="media/image19.emf" Type="http://schemas.openxmlformats.org/officeDocument/2006/relationships/image"/><Relationship Id="ImageId2" Target="media/image2.emf" Type="http://schemas.openxmlformats.org/officeDocument/2006/relationships/image"/><Relationship Id="ImageId20" Target="media/image20.emf" Type="http://schemas.openxmlformats.org/officeDocument/2006/relationships/image"/><Relationship Id="ImageId21" Target="media/image21.emf" Type="http://schemas.openxmlformats.org/officeDocument/2006/relationships/image"/><Relationship Id="ImageId22" Target="media/image22.emf" Type="http://schemas.openxmlformats.org/officeDocument/2006/relationships/image"/><Relationship Id="ImageId23" Target="media/image23.emf" Type="http://schemas.openxmlformats.org/officeDocument/2006/relationships/image"/><Relationship Id="ImageId24" Target="media/image24.emf" Type="http://schemas.openxmlformats.org/officeDocument/2006/relationships/image"/><Relationship Id="ImageId3" Target="media/image3.emf" Type="http://schemas.openxmlformats.org/officeDocument/2006/relationships/image"/><Relationship Id="ImageId4" Target="media/image4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