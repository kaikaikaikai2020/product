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fdfa0d9b_51be_4bad_96c2_5fd1cad0d4c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fdfa0d9b_51be_4bad_96c2_5fd1cad0d4cf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44e2d081_bb13_4cae_b83f_025e739d1ad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44e2d081_bb13_4cae_b83f_025e739d1ad2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362f8722_b39b_4596_b016_f2df46ab544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362f8722_b39b_4596_b016_f2df46ab5445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6fe1d001_3ea5_406f_a80a_4ca07c1620f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6fe1d001_3ea5_406f_a80a_4ca07c1620fe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f873d6c6_d5a3_4261_9455_40e3aed615e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f873d6c6_d5a3_4261_9455_40e3aed615e5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443fb986_8b0a_4c86_aa46_c146bf1d2d6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443fb986_8b0a_4c86_aa46_c146bf1d2d61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f60dd1d4_fa95_4cfe_b294_efbc8ca4786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f60dd1d4_fa95_4cfe_b294_efbc8ca47863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f4bf22bd_fe7c_4a7a_94d7_197e9ccbda7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f4bf22bd_fe7c_4a7a_94d7_197e9ccbda73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5337cde7_a2cc_4c9e_8b42_ad16eceb88b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5337cde7_a2cc_4c9e_8b42_ad16eceb88b8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8ff78a3b_752f_47e6_b57b_9c120671309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8ff78a3b_752f_47e6_b57b_9c1206713098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f89e5bfb_a0bc_4624_985b_a228c10e520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f89e5bfb_a0bc_4624_985b_a228c10e5202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532b171d_b5c2_4bc9_b2e5_7c2d6089765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532b171d_b5c2_4bc9_b2e5_7c2d60897651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ae95bb68_8999_4f19_814b_2976014b4daf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ae95bb68_8999_4f19_814b_2976014b4daf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5a055ddc_1bdc_46ba_8372_cd5b9a3612d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5a055ddc_1bdc_46ba_8372_cd5b9a3612db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d55de0e9_3d3f_4280_8e30_5ddeb7fd060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d55de0e9_3d3f_4280_8e30_5ddeb7fd060e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c6ef35e9_1773_4af0_b5d5_2e453903920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c6ef35e9_1773_4af0_b5d5_2e4539039206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08c32ad2_c8d7_422e_8ccc_d2f9c671e29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08c32ad2_c8d7_422e_8ccc_d2f9c671e298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38a29195_97cb_4748_a82b_21bd8b6aec9e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38a29195_97cb_4748_a82b_21bd8b6aec9e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9" name="tpa280f967_6538_4212_a7b4_1b8ba76387f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tpa280f967_6538_4212_a7b4_1b8ba76387fb.emf"/>
                  <pic:cNvPicPr preferRelativeResize="0"/>
                </pic:nvPicPr>
                <pic:blipFill>
                  <a:blip r:embed="ImageId1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0" name="tpea1a5b0f_3548_41b4_bcbe_c8c0c3b69e9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pea1a5b0f_3548_41b4_bcbe_c8c0c3b69e93.emf"/>
                  <pic:cNvPicPr preferRelativeResize="0"/>
                </pic:nvPicPr>
                <pic:blipFill>
                  <a:blip r:embed="ImageId2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1" name="tp5084da9b_c3d3_42a3_b0ff_31f5a7d1011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p5084da9b_c3d3_42a3_b0ff_31f5a7d10111.emf"/>
                  <pic:cNvPicPr preferRelativeResize="0"/>
                </pic:nvPicPr>
                <pic:blipFill>
                  <a:blip r:embed="ImageId2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2" name="tp8aa83483_9113_4563_ad65_3bbd20ee7b9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tp8aa83483_9113_4563_ad65_3bbd20ee7b9c.emf"/>
                  <pic:cNvPicPr preferRelativeResize="0"/>
                </pic:nvPicPr>
                <pic:blipFill>
                  <a:blip r:embed="ImageId2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3" name="tp41a6797c_1385_4135_a096_f37cd16b1b9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tp41a6797c_1385_4135_a096_f37cd16b1b97.emf"/>
                  <pic:cNvPicPr preferRelativeResize="0"/>
                </pic:nvPicPr>
                <pic:blipFill>
                  <a:blip r:embed="ImageId2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4" name="tpa3c849f3_e868_4478_8c12_61e9a4fe220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tpa3c849f3_e868_4478_8c12_61e9a4fe220c.emf"/>
                  <pic:cNvPicPr preferRelativeResize="0"/>
                </pic:nvPicPr>
                <pic:blipFill>
                  <a:blip r:embed="ImageId2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5" name="tp3b2872ff_fad7_4541_b73b_72b33edcb56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tp3b2872ff_fad7_4541_b73b_72b33edcb563.emf"/>
                  <pic:cNvPicPr preferRelativeResize="0"/>
                </pic:nvPicPr>
                <pic:blipFill>
                  <a:blip r:embed="ImageId2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6" name="tpdd377bf6_6868_49ee_bbce_d47a9a1ac90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tpdd377bf6_6868_49ee_bbce_d47a9a1ac902.emf"/>
                  <pic:cNvPicPr preferRelativeResize="0"/>
                </pic:nvPicPr>
                <pic:blipFill>
                  <a:blip r:embed="ImageId2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7" name="tpbe82e048_30b2_4051_b7ff_6d05312c802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tpbe82e048_30b2_4051_b7ff_6d05312c8021.emf"/>
                  <pic:cNvPicPr preferRelativeResize="0"/>
                </pic:nvPicPr>
                <pic:blipFill>
                  <a:blip r:embed="ImageId2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8" name="tp84308d2d_6a21_4dc2_8ae3_d0d0855418d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tp84308d2d_6a21_4dc2_8ae3_d0d0855418d4.emf"/>
                  <pic:cNvPicPr preferRelativeResize="0"/>
                </pic:nvPicPr>
                <pic:blipFill>
                  <a:blip r:embed="ImageId2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9" name="tp66fc1ef7_884e_439c_b898_300bd39ab27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tp66fc1ef7_884e_439c_b898_300bd39ab270.emf"/>
                  <pic:cNvPicPr preferRelativeResize="0"/>
                </pic:nvPicPr>
                <pic:blipFill>
                  <a:blip r:embed="ImageId2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0" name="tpcb93d248_22e2_4eed_9aa7_8bce66bde7f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tpcb93d248_22e2_4eed_9aa7_8bce66bde7fc.emf"/>
                  <pic:cNvPicPr preferRelativeResize="0"/>
                </pic:nvPicPr>
                <pic:blipFill>
                  <a:blip r:embed="ImageId3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1" name="tp912c881f_d266_4d9e_9ea8_002d9ca907c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tp912c881f_d266_4d9e_9ea8_002d9ca907c9.emf"/>
                  <pic:cNvPicPr preferRelativeResize="0"/>
                </pic:nvPicPr>
                <pic:blipFill>
                  <a:blip r:embed="ImageId3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2" name="tp79b3daad_87c9_490f_9ef5_17086315c19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tp79b3daad_87c9_490f_9ef5_17086315c19a.emf"/>
                  <pic:cNvPicPr preferRelativeResize="0"/>
                </pic:nvPicPr>
                <pic:blipFill>
                  <a:blip r:embed="ImageId3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3" name="tp9b70005c_9767_4f64_9e35_0c5a5aa052e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tp9b70005c_9767_4f64_9e35_0c5a5aa052e1.emf"/>
                  <pic:cNvPicPr preferRelativeResize="0"/>
                </pic:nvPicPr>
                <pic:blipFill>
                  <a:blip r:embed="ImageId3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4" name="tp34475938_37db_4716_9413_736306b1e25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tp34475938_37db_4716_9413_736306b1e253.emf"/>
                  <pic:cNvPicPr preferRelativeResize="0"/>
                </pic:nvPicPr>
                <pic:blipFill>
                  <a:blip r:embed="ImageId3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5" name="tp79e387d6_e203_4a3b_b472_ab634914826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tp79e387d6_e203_4a3b_b472_ab6349148261.emf"/>
                  <pic:cNvPicPr preferRelativeResize="0"/>
                </pic:nvPicPr>
                <pic:blipFill>
                  <a:blip r:embed="ImageId3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6" name="tp2ba57c38_f6ec_4471_ac4c_58fd62aa355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tp2ba57c38_f6ec_4471_ac4c_58fd62aa355c.emf"/>
                  <pic:cNvPicPr preferRelativeResize="0"/>
                </pic:nvPicPr>
                <pic:blipFill>
                  <a:blip r:embed="ImageId3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7" name="tp9c21c5ba_d954_4e77_bf48_04bc6fcdc36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tp9c21c5ba_d954_4e77_bf48_04bc6fcdc363.emf"/>
                  <pic:cNvPicPr preferRelativeResize="0"/>
                </pic:nvPicPr>
                <pic:blipFill>
                  <a:blip r:embed="ImageId3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8" name="tp63dd5de5_4e83_4aad_a6d1_e520947cbc0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tp63dd5de5_4e83_4aad_a6d1_e520947cbc07.emf"/>
                  <pic:cNvPicPr preferRelativeResize="0"/>
                </pic:nvPicPr>
                <pic:blipFill>
                  <a:blip r:embed="ImageId3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9" name="tpa0e64b00_dbe4_499f_a7b6_c58a781bdc7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tpa0e64b00_dbe4_499f_a7b6_c58a781bdc77.emf"/>
                  <pic:cNvPicPr preferRelativeResize="0"/>
                </pic:nvPicPr>
                <pic:blipFill>
                  <a:blip r:embed="ImageId3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0" name="tpf50f120d_bcdb_48cc_8229_ae12de09597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tpf50f120d_bcdb_48cc_8229_ae12de095973.emf"/>
                  <pic:cNvPicPr preferRelativeResize="0"/>
                </pic:nvPicPr>
                <pic:blipFill>
                  <a:blip r:embed="ImageId4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1" name="tp8a8ce187_7275_4ea9_8c8c_279917fd76c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tp8a8ce187_7275_4ea9_8c8c_279917fd76c2.emf"/>
                  <pic:cNvPicPr preferRelativeResize="0"/>
                </pic:nvPicPr>
                <pic:blipFill>
                  <a:blip r:embed="ImageId4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2" name="tp3b654bd7_ed4e_41a8_9ebb_713b69a06e4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tp3b654bd7_ed4e_41a8_9ebb_713b69a06e42.emf"/>
                  <pic:cNvPicPr preferRelativeResize="0"/>
                </pic:nvPicPr>
                <pic:blipFill>
                  <a:blip r:embed="ImageId4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3" name="tp8c910d3f_acab_4807_ac95_5336bfdd33a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tp8c910d3f_acab_4807_ac95_5336bfdd33ab.emf"/>
                  <pic:cNvPicPr preferRelativeResize="0"/>
                </pic:nvPicPr>
                <pic:blipFill>
                  <a:blip r:embed="ImageId4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4" name="tpc8639ac0_ade1_42ed_a715_9afbc8ec308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tpc8639ac0_ade1_42ed_a715_9afbc8ec308b.emf"/>
                  <pic:cNvPicPr preferRelativeResize="0"/>
                </pic:nvPicPr>
                <pic:blipFill>
                  <a:blip r:embed="ImageId4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5" name="tp7dbb608f_2328_46ae_9348_fef6a40265b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tp7dbb608f_2328_46ae_9348_fef6a40265bb.emf"/>
                  <pic:cNvPicPr preferRelativeResize="0"/>
                </pic:nvPicPr>
                <pic:blipFill>
                  <a:blip r:embed="ImageId4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6" name="tpe307aae3_bbe7_40ea_adc1_3f8e6a95ccc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tpe307aae3_bbe7_40ea_adc1_3f8e6a95cccc.emf"/>
                  <pic:cNvPicPr preferRelativeResize="0"/>
                </pic:nvPicPr>
                <pic:blipFill>
                  <a:blip r:embed="ImageId4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7" name="tpda6b2f7f_a7f6_4bda_b26d_987bc31d3b57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tpda6b2f7f_a7f6_4bda_b26d_987bc31d3b57.emf"/>
                  <pic:cNvPicPr preferRelativeResize="0"/>
                </pic:nvPicPr>
                <pic:blipFill>
                  <a:blip r:embed="ImageId4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8" name="tpcd96957c_28a7_4385_a3a6_566a6272366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tpcd96957c_28a7_4385_a3a6_566a62723660.emf"/>
                  <pic:cNvPicPr preferRelativeResize="0"/>
                </pic:nvPicPr>
                <pic:blipFill>
                  <a:blip r:embed="ImageId4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19" Target="media/image19.emf" Type="http://schemas.openxmlformats.org/officeDocument/2006/relationships/image"/><Relationship Id="ImageId2" Target="media/image2.emf" Type="http://schemas.openxmlformats.org/officeDocument/2006/relationships/image"/><Relationship Id="ImageId20" Target="media/image20.emf" Type="http://schemas.openxmlformats.org/officeDocument/2006/relationships/image"/><Relationship Id="ImageId21" Target="media/image21.emf" Type="http://schemas.openxmlformats.org/officeDocument/2006/relationships/image"/><Relationship Id="ImageId22" Target="media/image22.emf" Type="http://schemas.openxmlformats.org/officeDocument/2006/relationships/image"/><Relationship Id="ImageId23" Target="media/image23.emf" Type="http://schemas.openxmlformats.org/officeDocument/2006/relationships/image"/><Relationship Id="ImageId24" Target="media/image24.emf" Type="http://schemas.openxmlformats.org/officeDocument/2006/relationships/image"/><Relationship Id="ImageId25" Target="media/image25.emf" Type="http://schemas.openxmlformats.org/officeDocument/2006/relationships/image"/><Relationship Id="ImageId26" Target="media/image26.emf" Type="http://schemas.openxmlformats.org/officeDocument/2006/relationships/image"/><Relationship Id="ImageId27" Target="media/image27.emf" Type="http://schemas.openxmlformats.org/officeDocument/2006/relationships/image"/><Relationship Id="ImageId28" Target="media/image28.emf" Type="http://schemas.openxmlformats.org/officeDocument/2006/relationships/image"/><Relationship Id="ImageId29" Target="media/image29.emf" Type="http://schemas.openxmlformats.org/officeDocument/2006/relationships/image"/><Relationship Id="ImageId3" Target="media/image3.emf" Type="http://schemas.openxmlformats.org/officeDocument/2006/relationships/image"/><Relationship Id="ImageId30" Target="media/image30.emf" Type="http://schemas.openxmlformats.org/officeDocument/2006/relationships/image"/><Relationship Id="ImageId31" Target="media/image31.emf" Type="http://schemas.openxmlformats.org/officeDocument/2006/relationships/image"/><Relationship Id="ImageId32" Target="media/image32.emf" Type="http://schemas.openxmlformats.org/officeDocument/2006/relationships/image"/><Relationship Id="ImageId33" Target="media/image33.emf" Type="http://schemas.openxmlformats.org/officeDocument/2006/relationships/image"/><Relationship Id="ImageId34" Target="media/image34.emf" Type="http://schemas.openxmlformats.org/officeDocument/2006/relationships/image"/><Relationship Id="ImageId35" Target="media/image35.emf" Type="http://schemas.openxmlformats.org/officeDocument/2006/relationships/image"/><Relationship Id="ImageId36" Target="media/image36.emf" Type="http://schemas.openxmlformats.org/officeDocument/2006/relationships/image"/><Relationship Id="ImageId37" Target="media/image37.emf" Type="http://schemas.openxmlformats.org/officeDocument/2006/relationships/image"/><Relationship Id="ImageId38" Target="media/image38.emf" Type="http://schemas.openxmlformats.org/officeDocument/2006/relationships/image"/><Relationship Id="ImageId39" Target="media/image39.emf" Type="http://schemas.openxmlformats.org/officeDocument/2006/relationships/image"/><Relationship Id="ImageId4" Target="media/image4.emf" Type="http://schemas.openxmlformats.org/officeDocument/2006/relationships/image"/><Relationship Id="ImageId40" Target="media/image40.emf" Type="http://schemas.openxmlformats.org/officeDocument/2006/relationships/image"/><Relationship Id="ImageId41" Target="media/image41.emf" Type="http://schemas.openxmlformats.org/officeDocument/2006/relationships/image"/><Relationship Id="ImageId42" Target="media/image42.emf" Type="http://schemas.openxmlformats.org/officeDocument/2006/relationships/image"/><Relationship Id="ImageId43" Target="media/image43.emf" Type="http://schemas.openxmlformats.org/officeDocument/2006/relationships/image"/><Relationship Id="ImageId44" Target="media/image44.emf" Type="http://schemas.openxmlformats.org/officeDocument/2006/relationships/image"/><Relationship Id="ImageId45" Target="media/image45.emf" Type="http://schemas.openxmlformats.org/officeDocument/2006/relationships/image"/><Relationship Id="ImageId46" Target="media/image46.emf" Type="http://schemas.openxmlformats.org/officeDocument/2006/relationships/image"/><Relationship Id="ImageId47" Target="media/image47.emf" Type="http://schemas.openxmlformats.org/officeDocument/2006/relationships/image"/><Relationship Id="ImageId48" Target="media/image48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